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spacing w:after="100"/>
        <w:jc w:val="center"/>
        <w:rPr>
          <w:rFonts w:ascii="方正小标宋简体" w:hAnsi="方正小标宋简体" w:eastAsia="方正小标宋简体" w:cs="方正小标宋简体"/>
          <w:b/>
          <w:sz w:val="36"/>
          <w:szCs w:val="36"/>
        </w:rPr>
      </w:pPr>
      <w:bookmarkStart w:id="0" w:name="_Toc28624"/>
      <w:r>
        <w:rPr>
          <w:rFonts w:hint="eastAsia" w:ascii="黑体" w:hAnsi="黑体" w:eastAsia="黑体" w:cs="黑体"/>
          <w:bCs/>
          <w:sz w:val="36"/>
          <w:szCs w:val="36"/>
        </w:rPr>
        <w:t>郑州西亚斯学院毕业论文（设计）</w:t>
      </w:r>
      <w:bookmarkEnd w:id="0"/>
      <w:r>
        <w:rPr>
          <w:rFonts w:hint="eastAsia" w:ascii="黑体" w:hAnsi="黑体" w:eastAsia="黑体" w:cs="黑体"/>
          <w:bCs/>
          <w:sz w:val="36"/>
          <w:szCs w:val="36"/>
        </w:rPr>
        <w:t>任务书</w:t>
      </w:r>
    </w:p>
    <w:tbl>
      <w:tblPr>
        <w:tblStyle w:val="5"/>
        <w:tblW w:w="9638" w:type="dxa"/>
        <w:tblInd w:w="-2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0"/>
        <w:gridCol w:w="602"/>
        <w:gridCol w:w="129"/>
        <w:gridCol w:w="2194"/>
        <w:gridCol w:w="537"/>
        <w:gridCol w:w="757"/>
        <w:gridCol w:w="1171"/>
        <w:gridCol w:w="935"/>
        <w:gridCol w:w="2713"/>
      </w:tblGrid>
      <w:tr>
        <w:trPr>
          <w:trHeight w:val="709" w:hRule="atLeast"/>
        </w:trPr>
        <w:tc>
          <w:tcPr>
            <w:tcW w:w="1202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姓名</w:t>
            </w:r>
          </w:p>
        </w:tc>
        <w:tc>
          <w:tcPr>
            <w:tcW w:w="2323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张梓浩</w:t>
            </w:r>
          </w:p>
        </w:tc>
        <w:tc>
          <w:tcPr>
            <w:tcW w:w="537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学号</w:t>
            </w:r>
          </w:p>
        </w:tc>
        <w:tc>
          <w:tcPr>
            <w:tcW w:w="1928" w:type="dxa"/>
            <w:gridSpan w:val="2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2022105430068</w:t>
            </w:r>
          </w:p>
        </w:tc>
        <w:tc>
          <w:tcPr>
            <w:tcW w:w="935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</w:t>
            </w:r>
          </w:p>
        </w:tc>
        <w:tc>
          <w:tcPr>
            <w:tcW w:w="2713" w:type="dxa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数据科学与大数据技术（智能信息处理）</w:t>
            </w:r>
          </w:p>
        </w:tc>
      </w:tr>
      <w:tr>
        <w:trPr>
          <w:trHeight w:val="693" w:hRule="atLeast"/>
        </w:trPr>
        <w:tc>
          <w:tcPr>
            <w:tcW w:w="9638" w:type="dxa"/>
            <w:gridSpan w:val="9"/>
            <w:noWrap/>
            <w:vAlign w:val="center"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题目：基于Spring Boot的农家乐线上预约管理系统的设计与实现</w:t>
            </w:r>
          </w:p>
        </w:tc>
      </w:tr>
      <w:tr>
        <w:trPr>
          <w:trHeight w:val="2874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研究（设计）目的与任务：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研究目的：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本研究围绕农家乐经营“信息分散、预约混乱、客户管理薄弱、统计滞后”等痛点，设计并实现一套基于 Spring Boot 的线上预约管理系统，覆盖“信息展示—在线预约/下单—订单与支付—评价与运营反馈—数据统计与可视化”的业务闭环。系统服务两类角色：普通用户（游客）与管理员（经营与平台方）。通过前后端分离架构与角色分级权限，既为游客提供便捷透明的浏览与预约体验，又为经营方提供标准化的信息发布、订单与评论治理、经营看板与合规模块，促进农家乐数字化、精细化、可视化运营，支撑乡村旅游高质量发展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研究任务：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1.需求分析：问卷/访谈/实地调研梳理游客与经营方核心需求</w:t>
            </w:r>
            <w:r>
              <w:rPr>
                <w:rFonts w:hint="eastAsia" w:ascii="宋体" w:hAnsi="宋体" w:cs="宋体"/>
                <w:sz w:val="24"/>
                <w:szCs w:val="24"/>
                <w:lang w:eastAsia="zh-CN"/>
              </w:rPr>
              <w:t>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2.</w:t>
            </w:r>
            <w:r>
              <w:rPr>
                <w:rFonts w:hint="eastAsia" w:ascii="宋体" w:hAnsi="宋体" w:cs="宋体"/>
                <w:sz w:val="24"/>
                <w:szCs w:val="24"/>
              </w:rPr>
              <w:t>系统设计：完成总体架构、模块划分、接口规范、权限模型与数据库 E-R 设计，明确用户、农家乐、套餐/项目、预约、订单、支付、评价与统计等核心域模型。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3.</w:t>
            </w:r>
            <w:r>
              <w:rPr>
                <w:rFonts w:hint="eastAsia" w:ascii="宋体" w:hAnsi="宋体" w:cs="宋体"/>
                <w:sz w:val="24"/>
                <w:szCs w:val="24"/>
              </w:rPr>
              <w:t>功能实现：</w:t>
            </w:r>
          </w:p>
          <w:p>
            <w:pPr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）用户端：注册登录、农家乐信息与特色项目浏览、搜索/筛选、在线预约与下单、订单/行程与退款、评价与收藏、消息通知、个人中心。</w:t>
            </w:r>
          </w:p>
          <w:p>
            <w:pPr>
              <w:spacing w:line="360" w:lineRule="auto"/>
              <w:ind w:firstLine="720" w:firstLineChars="3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宋体" w:hAnsi="宋体" w:cs="宋体"/>
                <w:sz w:val="24"/>
                <w:szCs w:val="24"/>
              </w:rPr>
              <w:t>）管理员端：用户与农家乐信息管理、预约与订单处理、价格与库存/名额配置、评论审核与处理、公告/活动配置、数据统计报表与系统设置。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4.</w:t>
            </w:r>
            <w:r>
              <w:rPr>
                <w:rFonts w:hint="eastAsia" w:ascii="宋体" w:hAnsi="宋体" w:cs="宋体"/>
                <w:sz w:val="24"/>
                <w:szCs w:val="24"/>
              </w:rPr>
              <w:t>交互与体验：基于组件化与响应式设计完善信息架构、表单校验、状态反馈与异常处理，多终端一致性与可用性优化。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5.</w:t>
            </w:r>
            <w:r>
              <w:rPr>
                <w:rFonts w:hint="eastAsia" w:ascii="宋体" w:hAnsi="宋体" w:cs="宋体"/>
                <w:sz w:val="24"/>
                <w:szCs w:val="24"/>
              </w:rPr>
              <w:t>测试与优化：设计单元/接口/功能/性能/安全测试用例，重点覆盖并发预约冲突、订单状态一致性、支付幂等与回滚、权限边界与风控拦截、日志审计与追溯。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6.</w:t>
            </w:r>
            <w:r>
              <w:rPr>
                <w:rFonts w:hint="eastAsia" w:ascii="宋体" w:hAnsi="宋体" w:cs="宋体"/>
                <w:sz w:val="24"/>
                <w:szCs w:val="24"/>
              </w:rPr>
              <w:t>论文与成果整理：沉淀设计文档、接口文档、数据库说明、测试报告、部署/运维与用户手册，撰写毕业论文，总结关键技术与创新点。</w:t>
            </w:r>
          </w:p>
        </w:tc>
      </w:tr>
      <w:tr>
        <w:trPr>
          <w:trHeight w:val="3281" w:hRule="atLeast"/>
        </w:trPr>
        <w:tc>
          <w:tcPr>
            <w:tcW w:w="9638" w:type="dxa"/>
            <w:gridSpan w:val="9"/>
            <w:noWrap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基本要求（应进行的调查研究或实验实习、研究方法、应掌握的原始资料（数据）、参考文献及其设计 技术要求、注意事项等，基本要求应符合《郑州西亚斯学院本科毕业论文（设计）工作管理条例》有关 规定）：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1.设计和分析的技术要求：熟练掌握 SSM 框架和相关技术，包括 Spring 、SpringMVC 、MyBatis、 MySQL 等，在分析和设计过程中，鼓励使用面向对象技术和 UML 建模工具。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2.功能要求：能够实现管理系统的核心功能，必须包含但不限于：普通用户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cs="宋体"/>
                <w:sz w:val="24"/>
                <w:szCs w:val="24"/>
              </w:rPr>
              <w:t>登录注册、浏览农家乐信息、在线预约、在线下单、查看预约记录、个人中心、发布评价、查看评价、收藏农家乐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功能；管理员的用户管理、农家乐信息管理、预约管理、订单管理、评论管理、数据统计可视化、系统设置功能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宋体" w:hAnsi="宋体" w:cs="宋体"/>
                <w:sz w:val="24"/>
                <w:szCs w:val="24"/>
              </w:rPr>
              <w:t>.用户体验要求：注重用户体验，设计出简洁、易用的界面，提高用户的使用体验和满意度。同时， 需要考虑响应速度和页面加载性能，确保用户能够快速访问和使用系统。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cs="宋体"/>
                <w:sz w:val="24"/>
                <w:szCs w:val="24"/>
              </w:rPr>
              <w:t>.数据安全要求：确保用户数据的安全性，采取合适的数据加密和存储技术，防止用户数据泄露。 同时，需要遵守相关法律法规和政策要求，保护用户隐私。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cs="宋体"/>
                <w:sz w:val="24"/>
                <w:szCs w:val="24"/>
              </w:rPr>
              <w:t>.可扩展性和可维护性要求：设计平台时需要考虑平台的可扩展性和可维护性， 以便于未来对平台 进行升级和扩展。同时，需要编写清晰的开发文档和使用手册，方便后续的维护和升级。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6</w:t>
            </w:r>
            <w:r>
              <w:rPr>
                <w:rFonts w:hint="eastAsia" w:ascii="宋体" w:hAnsi="宋体" w:cs="宋体"/>
                <w:sz w:val="24"/>
                <w:szCs w:val="24"/>
              </w:rPr>
              <w:t>.权限管理与认证要求：设计系统的权限管理与认证功能，确保只有经过授权的用户才能访问和使 用系统。同时，需要考虑如何保证权限管理的安全性和准确性。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7</w:t>
            </w:r>
            <w:r>
              <w:rPr>
                <w:rFonts w:hint="eastAsia" w:ascii="宋体" w:hAnsi="宋体" w:cs="宋体"/>
                <w:sz w:val="24"/>
                <w:szCs w:val="24"/>
              </w:rPr>
              <w:t>.性能要求：确保系统的性能满足需求，包括平均用户请求响应速度、并发处理能力等，满足中小 企业常规使用。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8</w:t>
            </w:r>
            <w:r>
              <w:rPr>
                <w:rFonts w:hint="eastAsia" w:ascii="宋体" w:hAnsi="宋体" w:cs="宋体"/>
                <w:sz w:val="24"/>
                <w:szCs w:val="24"/>
              </w:rPr>
              <w:t>.测试与优化要求：对文档管理系统进行全面的测试，包括功能测试、性能测试等。确保系统的功 能和性能满足需求，并优化系统的性能和响应速度。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9</w:t>
            </w:r>
            <w:r>
              <w:rPr>
                <w:rFonts w:hint="eastAsia" w:ascii="宋体" w:hAnsi="宋体" w:cs="宋体"/>
                <w:sz w:val="24"/>
                <w:szCs w:val="24"/>
              </w:rPr>
              <w:t>.论文要求：按照学校规定，在毕业设计工作的时间节点内完成毕业设计和论文撰写工作。论文撰 写符合学校规范,各项毕业设计材料符合学校规范，且完备。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cs="宋体"/>
                <w:sz w:val="24"/>
                <w:szCs w:val="24"/>
              </w:rPr>
              <w:t>.参考文献符合下列要求：合理引用文献数据、观点、原理等材料，但不能抄袭。查询近 5 年与论文研究内容相关的文献资料，主要包括国内外期刊论文、行业报告、研究报告和著作等。查阅参考文献资料，并标注在论文中不少于 15 个，至少有 2 篇外文文献。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宋体" w:hAnsi="宋体" w:cs="宋体"/>
                <w:sz w:val="24"/>
                <w:szCs w:val="24"/>
              </w:rPr>
              <w:t>.答辩准备充分：毕设需要进行充分的答辩准备，论文查重符合学校规定后，准备详细的演示 PPT 和项目报告等材料。能够清晰地展示系统的功能和成果，回答评审专家的问题。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参考文献：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[1]王家璇,蔡庆迪,胡丽萍.农家乐旅游发展路径的研究分析[J].中国集体经济,2021,(18):114-115.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[2]梁秋萍.农家乐特色旅游餐饮的开发[J].食品工业,2021,42(04):562.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[3]王文燕.农家乐旅游服务质量研究[J].农业开发与装备,2021,(03):84-85.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[4]邢彤彤,覃蕊,高峰.基于PHP+MySQL技术的农家乐推广网络系统开发与实现[J].计算机产品与流通,2020,(05):52.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[5]白添予.基于MyBatisPlus的数据库框架优化综述[J].电脑与信息技术,2024,32(03):75-77+133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[6]汪叶青.数字乡村建设推动乡村旅游产业融合发展的关系诠释、理论逻辑与核心路径[J/OL].农业展望,1-9[2025-11-04].https://link.cnki.net/urlid/11.5343.S.20251030.1724.002.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[7]周莹,王安霞.新质生产力赋能乡村旅游高质量发展[J].上海供销合作经济,2025,(05):25-28.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[8]付友良.大数据赋能张家界乡村旅游转型升级的路径研究[J].智慧农业导刊,2025,5(20):5-8.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[9]罗权,李境达,刘勇奇,等.Java语言的乡村旅游软件设计[J].电子世界,2021,(17):170-171.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[10]周海涛,何金花,王文杰,等.基于Android平台的乡村旅游App系统设计与实现[J].电脑知识与技术,2024,20(09):68-71.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[11]蔡华锋,叶绮涵.乡村酒店如何把握新机遇期？[N].南方日报,2024-05-24(B03).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[12]杜法成.数字赋能视角下乡村民宿产品命名风格的消费响应机制研究[J].现代商贸工业,2025,(20):17-21.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[13]薛佳洋,朱伟健.智慧旅游背景下吉林市南沟村民宿发展现状及对策[J].农村科学实验,2025,(15):196-198.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[14]Harnessing AI for rural tourism[J].Strategic Direction,2025,41(9):10-12.</w:t>
            </w:r>
          </w:p>
          <w:p>
            <w:pPr>
              <w:spacing w:line="360" w:lineRule="auto"/>
              <w:ind w:firstLine="480" w:firstLineChars="200"/>
              <w:jc w:val="left"/>
            </w:pPr>
            <w:r>
              <w:rPr>
                <w:rFonts w:hint="eastAsia" w:ascii="宋体" w:hAnsi="宋体" w:cs="宋体"/>
                <w:sz w:val="24"/>
                <w:szCs w:val="24"/>
              </w:rPr>
              <w:t>[15]Lin J ,Ye Z .Wilds to wonders: Digital empowerment and the vitality of rural tourism in Z Village[J].Journal of Rural Studies,2025,120103817-103817.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ascii="宋体" w:hAnsi="宋体" w:cs="宋体"/>
                <w:sz w:val="24"/>
                <w:szCs w:val="24"/>
              </w:rPr>
              <w:t>技术要求: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后端：Spring Boot 构建 REST 服务；MyBatis 或 MyBatis-Plus 实现 ORM/分页/事务；Spring Security + JWT 实现认证授权与会话安全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前端：Vue（配合 Element 组件库）实现组件化与响应式界面；Axios 对接 API；前端路由与状态管理保障流程可维护。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数据库：MySQL 设计用户、农家乐、项目/套餐、档期/名额、预约、订单、支付、评价、公告、统计与审计日志等表；外键/唯一约束与事务保障一致性，关键查询建立复合索引。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可视化与报表：ECharts 展示预约量、转化率、时段热度、营收趋势与评价分布；支持 CSV/Excel/PDF 导出。</w:t>
            </w:r>
          </w:p>
          <w:p>
            <w:pPr>
              <w:numPr>
                <w:ilvl w:val="0"/>
                <w:numId w:val="1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工程与部署：提供环境变量样例与初始化 SQL；本地/服务器双环境可运行；日志分级、异常追踪、操作审计完善。</w:t>
            </w:r>
          </w:p>
          <w:p>
            <w:p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bookmarkStart w:id="1" w:name="_GoBack"/>
            <w:bookmarkEnd w:id="1"/>
            <w:r>
              <w:rPr>
                <w:rFonts w:ascii="宋体" w:hAnsi="宋体" w:cs="宋体"/>
                <w:sz w:val="24"/>
                <w:szCs w:val="24"/>
              </w:rPr>
              <w:t>注意事项：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系统设计要充分结合实际需求，确保功能可行且易维护；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开发中重视系统扩展性与安全性设计，为后期功能升级留有接口；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进行模块化与分层设计，严格遵循代码规范与开发文档要求；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测试阶段需确保主要功能模块通过功能、性能与安全测试；</w:t>
            </w:r>
          </w:p>
          <w:p>
            <w:pPr>
              <w:numPr>
                <w:ilvl w:val="0"/>
                <w:numId w:val="2"/>
              </w:numPr>
              <w:spacing w:line="360" w:lineRule="auto"/>
              <w:ind w:firstLine="480" w:firstLineChars="200"/>
              <w:jc w:val="left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全过程保持文档记录，形成完整的需求分析、设计文档、测试报告与用户手册。</w:t>
            </w:r>
          </w:p>
        </w:tc>
      </w:tr>
      <w:tr>
        <w:trPr>
          <w:trHeight w:val="702" w:hRule="atLeast"/>
        </w:trPr>
        <w:tc>
          <w:tcPr>
            <w:tcW w:w="600" w:type="dxa"/>
            <w:vMerge w:val="restart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进度安排</w:t>
            </w:r>
          </w:p>
        </w:tc>
        <w:tc>
          <w:tcPr>
            <w:tcW w:w="2925" w:type="dxa"/>
            <w:gridSpan w:val="3"/>
            <w:noWrap/>
            <w:vAlign w:val="center"/>
          </w:tcPr>
          <w:p>
            <w:pPr>
              <w:spacing w:line="360" w:lineRule="auto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起止日期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主要任务</w:t>
            </w:r>
          </w:p>
        </w:tc>
      </w:tr>
      <w:tr>
        <w:trPr>
          <w:trHeight w:val="697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1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2025年10月17日-2025年11月9日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1.完成国内外相关文献查阅与梳理，明确课题研究意义、核心内容及研究方法；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2.撰写开题报告，确定研究思路与技术路线；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3.按学部安排参加开题答辩，记录答辩意见。</w:t>
            </w:r>
          </w:p>
        </w:tc>
      </w:tr>
      <w:tr>
        <w:trPr>
          <w:trHeight w:val="653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2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2025年11月10日-2025年12月21日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1.开展实验、社会调查、数据采集与分析等核心研究工作，形成阶段性研究记录；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2.撰写中期研究报告，总结已完成工作、现存问题及后续计划。</w:t>
            </w:r>
          </w:p>
        </w:tc>
      </w:tr>
      <w:tr>
        <w:trPr>
          <w:trHeight w:val="681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3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2025年12月22日-2026年01月4日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参加学部组织的中期检查，汇报研究进度。</w:t>
            </w:r>
          </w:p>
        </w:tc>
      </w:tr>
      <w:tr>
        <w:trPr>
          <w:trHeight w:val="579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4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2026年1月5日-2026年4月5日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1.依据研究成果撰写论文初稿，确保覆盖全部研究内容，符合《郑州西亚斯学院本科毕业论文（设计）撰写规范》；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2.提交初稿至指导教师审核，根据意见修改内容、调整格式。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5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2026年4月6日-2026年5月10日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1.参加预答辩，结合预答辩意见修改论文，形成终稿；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2.提交终稿并通过 “维普” 平台进行学术不端检测；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3.若重复率＞25%，需修改降重后重新提交检测；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4.准备答辩PPT，参加正式答辩，记录答辩意见，明确后续修改要求。</w:t>
            </w:r>
          </w:p>
        </w:tc>
      </w:tr>
      <w:tr>
        <w:trPr>
          <w:trHeight w:val="615" w:hRule="atLeast"/>
        </w:trPr>
        <w:tc>
          <w:tcPr>
            <w:tcW w:w="600" w:type="dxa"/>
            <w:vMerge w:val="continue"/>
            <w:noWrap/>
          </w:tcPr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</w:tc>
        <w:tc>
          <w:tcPr>
            <w:tcW w:w="731" w:type="dxa"/>
            <w:gridSpan w:val="2"/>
            <w:noWrap/>
            <w:vAlign w:val="center"/>
          </w:tcPr>
          <w:p>
            <w:pPr>
              <w:spacing w:line="360" w:lineRule="auto"/>
              <w:ind w:left="461" w:hanging="461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6</w:t>
            </w:r>
          </w:p>
        </w:tc>
        <w:tc>
          <w:tcPr>
            <w:tcW w:w="2194" w:type="dxa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2026年5月11日-2026年5月17日</w:t>
            </w:r>
          </w:p>
        </w:tc>
        <w:tc>
          <w:tcPr>
            <w:tcW w:w="6113" w:type="dxa"/>
            <w:gridSpan w:val="5"/>
            <w:noWrap/>
            <w:vAlign w:val="center"/>
          </w:tcPr>
          <w:p>
            <w:pPr>
              <w:spacing w:line="360" w:lineRule="auto"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1.根据正式答辩意见修改论文，完成最终版本；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2.对修改后的论文重新查重，确保重复率仍符合要求；</w:t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br w:type="textWrapping"/>
            </w:r>
            <w:r>
              <w:rPr>
                <w:rFonts w:hint="default" w:ascii="宋体" w:hAnsi="宋体" w:cs="宋体"/>
                <w:sz w:val="24"/>
                <w:szCs w:val="24"/>
                <w:lang w:val="en-US" w:eastAsia="zh-CN"/>
              </w:rPr>
              <w:t>3.将论文胶装，经指导教师签字确认后提交存档。</w:t>
            </w:r>
          </w:p>
        </w:tc>
      </w:tr>
      <w:tr>
        <w:trPr>
          <w:trHeight w:val="1325" w:hRule="atLeast"/>
        </w:trPr>
        <w:tc>
          <w:tcPr>
            <w:tcW w:w="4819" w:type="dxa"/>
            <w:gridSpan w:val="6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指导教师签字：</w:t>
            </w:r>
          </w:p>
          <w:p>
            <w:pPr>
              <w:spacing w:line="360" w:lineRule="auto"/>
              <w:ind w:left="461" w:hanging="461"/>
              <w:jc w:val="center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  <w:tc>
          <w:tcPr>
            <w:tcW w:w="4819" w:type="dxa"/>
            <w:gridSpan w:val="3"/>
            <w:noWrap/>
          </w:tcPr>
          <w:p>
            <w:pPr>
              <w:spacing w:line="360" w:lineRule="auto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专业负责人签字：</w:t>
            </w:r>
          </w:p>
          <w:p>
            <w:pPr>
              <w:spacing w:line="360" w:lineRule="auto"/>
              <w:ind w:left="461" w:hanging="461"/>
              <w:rPr>
                <w:rFonts w:ascii="宋体" w:hAnsi="宋体" w:cs="宋体"/>
                <w:sz w:val="24"/>
                <w:szCs w:val="24"/>
              </w:rPr>
            </w:pPr>
          </w:p>
          <w:p>
            <w:pPr>
              <w:spacing w:line="360" w:lineRule="auto"/>
              <w:ind w:left="461" w:firstLine="480" w:firstLineChars="200"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 xml:space="preserve">                年    月    日</w:t>
            </w:r>
          </w:p>
        </w:tc>
      </w:tr>
    </w:tbl>
    <w:p>
      <w:pPr>
        <w:jc w:val="left"/>
        <w:rPr>
          <w:rFonts w:ascii="仿宋" w:hAnsi="仿宋" w:eastAsia="仿宋" w:cs="仿宋"/>
        </w:rPr>
      </w:pPr>
    </w:p>
    <w:sectPr>
      <w:pgSz w:w="11906" w:h="16838"/>
      <w:pgMar w:top="1440" w:right="1800" w:bottom="1118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F7A7765"/>
    <w:multiLevelType w:val="singleLevel"/>
    <w:tmpl w:val="EF7A7765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FBDE0D84"/>
    <w:multiLevelType w:val="singleLevel"/>
    <w:tmpl w:val="FBDE0D8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TMsImhkaWQiOiJkN2IzMzkzYTAzYTUyYzkzMjcwN2JiMThlYTBlNTQyNiIsInVzZXJDb3VudCI6MX0="/>
  </w:docVars>
  <w:rsids>
    <w:rsidRoot w:val="47BD7218"/>
    <w:rsid w:val="00154F0B"/>
    <w:rsid w:val="001A768E"/>
    <w:rsid w:val="00210F2F"/>
    <w:rsid w:val="00431A51"/>
    <w:rsid w:val="00457CA3"/>
    <w:rsid w:val="006D4FFF"/>
    <w:rsid w:val="008E7D78"/>
    <w:rsid w:val="00C32876"/>
    <w:rsid w:val="00D55263"/>
    <w:rsid w:val="00D728CC"/>
    <w:rsid w:val="03D52F56"/>
    <w:rsid w:val="06711951"/>
    <w:rsid w:val="06C61153"/>
    <w:rsid w:val="0E9236F0"/>
    <w:rsid w:val="194976FD"/>
    <w:rsid w:val="206D5BAD"/>
    <w:rsid w:val="2CA5450B"/>
    <w:rsid w:val="2E487897"/>
    <w:rsid w:val="33BD1265"/>
    <w:rsid w:val="377F17F7"/>
    <w:rsid w:val="394455A6"/>
    <w:rsid w:val="41746A94"/>
    <w:rsid w:val="45390767"/>
    <w:rsid w:val="47BD7218"/>
    <w:rsid w:val="47DE1152"/>
    <w:rsid w:val="4E0B6A19"/>
    <w:rsid w:val="51502229"/>
    <w:rsid w:val="51605425"/>
    <w:rsid w:val="521F48F5"/>
    <w:rsid w:val="52BF16AF"/>
    <w:rsid w:val="563E3518"/>
    <w:rsid w:val="566D22F9"/>
    <w:rsid w:val="593378B8"/>
    <w:rsid w:val="5A9E201C"/>
    <w:rsid w:val="6F011519"/>
    <w:rsid w:val="7DE10DC1"/>
    <w:rsid w:val="7EFF49D1"/>
    <w:rsid w:val="DFFDF684"/>
    <w:rsid w:val="EF5B6499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2"/>
    <w:basedOn w:val="1"/>
    <w:qFormat/>
    <w:uiPriority w:val="0"/>
    <w:pPr>
      <w:spacing w:after="120" w:line="480" w:lineRule="auto"/>
    </w:p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Users/itzhan/Library/Containers/com.kingsoft.wpsoffice.mac/Data/C:\Users\Lenovo\AppData\Roaming\kingsoft\office6\templates\download\67196367-39a6-46ef-9f98-d60debb83760\&#23398;&#38498;&#26412;&#31185;&#29983;&#27605;&#19994;&#35770;&#25991;&#65288;&#35774;&#35745;&#65289;&#20219;&#21153;&#20070;.doc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学院本科生毕业论文（设计）任务书.doc.docx</Template>
  <Pages>4</Pages>
  <Words>1974</Words>
  <Characters>2422</Characters>
  <Lines>18</Lines>
  <Paragraphs>5</Paragraphs>
  <TotalTime>50</TotalTime>
  <ScaleCrop>false</ScaleCrop>
  <LinksUpToDate>false</LinksUpToDate>
  <CharactersWithSpaces>2573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2024-01-15T20:49:00Z</dcterms:created>
  <dc:creator>· aldl</dc:creator>
  <cp:lastModifiedBy>秋</cp:lastModifiedBy>
  <cp:lastPrinted>2024-01-16T09:49:00Z</cp:lastPrinted>
  <dcterms:modified xsi:type="dcterms:W3CDTF">2025-11-04T01:45:49Z</dcterms:modified>
  <dc:title>商洛学院本科生毕业论文（设计）任务书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KSOTemplateUUID">
    <vt:lpwstr>v1.0_mb_nY/+QcjytlEDoayUwg9Y3w==</vt:lpwstr>
  </property>
  <property fmtid="{D5CDD505-2E9C-101B-9397-08002B2CF9AE}" pid="4" name="ICV">
    <vt:lpwstr>423A75517A4AB263D1800869DC8BF0EA_43</vt:lpwstr>
  </property>
  <property fmtid="{D5CDD505-2E9C-101B-9397-08002B2CF9AE}" pid="5" name="KSOTemplateDocerSaveRecord">
    <vt:lpwstr>eyJoZGlkIjoiMzgwNjA0OTFhZjAxYmEwMWEyN2VlNmRjMmZiMGEzMTMiLCJ1c2VySWQiOiIzOTE2NDY0NzUifQ==</vt:lpwstr>
  </property>
</Properties>
</file>